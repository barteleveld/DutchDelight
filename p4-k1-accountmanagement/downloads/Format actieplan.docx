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95F1" w14:textId="2BF4F183" w:rsidR="00D9174B" w:rsidRPr="00201316" w:rsidRDefault="002E302F" w:rsidP="0042677F">
      <w:pPr>
        <w:tabs>
          <w:tab w:val="left" w:pos="4536"/>
        </w:tabs>
        <w:spacing w:after="0" w:line="240" w:lineRule="auto"/>
        <w:rPr>
          <w:rFonts w:ascii="Calibri" w:hAnsi="Calibri" w:cs="Calibri"/>
          <w:b/>
          <w:bCs/>
          <w:color w:val="FFC000" w:themeColor="accent4"/>
          <w:sz w:val="32"/>
          <w:szCs w:val="32"/>
        </w:rPr>
      </w:pPr>
      <w:r w:rsidRPr="00201316">
        <w:rPr>
          <w:rFonts w:ascii="Calibri" w:hAnsi="Calibri" w:cs="Calibri"/>
          <w:b/>
          <w:bCs/>
          <w:color w:val="FFC000" w:themeColor="accent4"/>
          <w:sz w:val="32"/>
          <w:szCs w:val="32"/>
        </w:rPr>
        <w:t>Actieplan</w:t>
      </w:r>
    </w:p>
    <w:p w14:paraId="73DB5625" w14:textId="77777777" w:rsidR="00806B3C" w:rsidRDefault="00806B3C" w:rsidP="0027618D">
      <w:pPr>
        <w:rPr>
          <w:rFonts w:cstheme="minorHAnsi"/>
        </w:rPr>
      </w:pPr>
    </w:p>
    <w:tbl>
      <w:tblPr>
        <w:tblW w:w="9015" w:type="dxa"/>
        <w:tblLayout w:type="fixed"/>
        <w:tblLook w:val="06A0" w:firstRow="1" w:lastRow="0" w:firstColumn="1" w:lastColumn="0" w:noHBand="1" w:noVBand="1"/>
      </w:tblPr>
      <w:tblGrid>
        <w:gridCol w:w="3607"/>
        <w:gridCol w:w="3124"/>
        <w:gridCol w:w="2284"/>
      </w:tblGrid>
      <w:tr w:rsidR="002A367C" w14:paraId="2DB2F472" w14:textId="77777777" w:rsidTr="00201316">
        <w:trPr>
          <w:trHeight w:val="15"/>
        </w:trPr>
        <w:tc>
          <w:tcPr>
            <w:tcW w:w="901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C000" w:themeFill="accent4"/>
          </w:tcPr>
          <w:p w14:paraId="387CFAEC" w14:textId="4F6ACB8F" w:rsidR="002A367C" w:rsidRPr="009C5F47" w:rsidRDefault="00FA1D00" w:rsidP="0099101D">
            <w:pPr>
              <w:spacing w:after="0"/>
              <w:ind w:left="141" w:right="-2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C5F47">
              <w:rPr>
                <w:rFonts w:ascii="Calibri" w:hAnsi="Calibri" w:cs="Calibri"/>
                <w:b/>
                <w:bCs/>
                <w:color w:val="FFFFFF" w:themeColor="background1"/>
              </w:rPr>
              <w:t>P</w:t>
            </w:r>
            <w:r w:rsidR="00314502" w:rsidRPr="009C5F47">
              <w:rPr>
                <w:rFonts w:ascii="Calibri" w:hAnsi="Calibri" w:cs="Calibri"/>
                <w:b/>
                <w:bCs/>
                <w:color w:val="FFFFFF" w:themeColor="background1"/>
              </w:rPr>
              <w:t>romotie</w:t>
            </w:r>
            <w:r w:rsidR="002A367C" w:rsidRPr="009C5F47">
              <w:rPr>
                <w:rFonts w:ascii="Calibri" w:hAnsi="Calibri" w:cs="Calibri"/>
                <w:b/>
                <w:bCs/>
                <w:color w:val="FFFFFF" w:themeColor="background1"/>
              </w:rPr>
              <w:t>actie:</w:t>
            </w:r>
          </w:p>
        </w:tc>
      </w:tr>
      <w:tr w:rsidR="002A367C" w14:paraId="6F0C06CD" w14:textId="77777777" w:rsidTr="00201316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C000" w:themeFill="accent4"/>
          </w:tcPr>
          <w:p w14:paraId="4558828B" w14:textId="77777777" w:rsidR="002A367C" w:rsidRPr="009C5F47" w:rsidRDefault="002A367C" w:rsidP="0099101D">
            <w:pPr>
              <w:spacing w:after="0"/>
              <w:ind w:left="141" w:right="-20"/>
              <w:rPr>
                <w:color w:val="FFFFFF" w:themeColor="background1"/>
              </w:rPr>
            </w:pPr>
            <w:r w:rsidRPr="009C5F47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Activiteiten</w:t>
            </w:r>
          </w:p>
        </w:tc>
        <w:tc>
          <w:tcPr>
            <w:tcW w:w="312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C000" w:themeFill="accent4"/>
          </w:tcPr>
          <w:p w14:paraId="6F94F31F" w14:textId="77777777" w:rsidR="002A367C" w:rsidRPr="006251EA" w:rsidRDefault="002A367C" w:rsidP="0099101D">
            <w:pPr>
              <w:pStyle w:val="Geenafstand"/>
              <w:spacing w:line="276" w:lineRule="auto"/>
              <w:ind w:left="142"/>
              <w:rPr>
                <w:color w:val="FFFFFF" w:themeColor="background1"/>
                <w:sz w:val="22"/>
                <w:szCs w:val="22"/>
              </w:rPr>
            </w:pPr>
            <w:r w:rsidRPr="006251E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Betrokkenen</w:t>
            </w:r>
          </w:p>
        </w:tc>
        <w:tc>
          <w:tcPr>
            <w:tcW w:w="22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C000" w:themeFill="accent4"/>
          </w:tcPr>
          <w:p w14:paraId="403FEA4B" w14:textId="77777777" w:rsidR="002A367C" w:rsidRPr="006251EA" w:rsidRDefault="002A367C" w:rsidP="0099101D">
            <w:pPr>
              <w:pStyle w:val="Geenafstand"/>
              <w:spacing w:line="276" w:lineRule="auto"/>
              <w:ind w:left="142"/>
              <w:rPr>
                <w:color w:val="FFFFFF" w:themeColor="background1"/>
                <w:sz w:val="22"/>
                <w:szCs w:val="22"/>
              </w:rPr>
            </w:pPr>
            <w:r w:rsidRPr="006251E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Planning/deadline</w:t>
            </w:r>
          </w:p>
        </w:tc>
      </w:tr>
      <w:tr w:rsidR="002A367C" w14:paraId="704C318D" w14:textId="77777777" w:rsidTr="0099101D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6DD238" w14:textId="77777777" w:rsidR="002A367C" w:rsidRDefault="002A367C" w:rsidP="0099101D">
            <w:pPr>
              <w:spacing w:after="0"/>
              <w:ind w:right="-2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2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268FF9" w14:textId="77777777" w:rsidR="002A367C" w:rsidRDefault="002A367C" w:rsidP="0099101D">
            <w:pPr>
              <w:pStyle w:val="Geenafstand"/>
              <w:spacing w:line="276" w:lineRule="auto"/>
            </w:pPr>
            <w:r w:rsidRPr="0287837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2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6E374D" w14:textId="77777777" w:rsidR="002A367C" w:rsidRDefault="002A367C" w:rsidP="0099101D">
            <w:pPr>
              <w:pStyle w:val="Geenafstand"/>
              <w:spacing w:line="276" w:lineRule="auto"/>
            </w:pPr>
            <w:r w:rsidRPr="0287837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2A367C" w14:paraId="03E4176D" w14:textId="77777777" w:rsidTr="0099101D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15F159" w14:textId="77777777" w:rsidR="002A367C" w:rsidRDefault="002A367C" w:rsidP="0099101D">
            <w:pPr>
              <w:spacing w:after="0"/>
              <w:ind w:right="-2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D8B861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61AEF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2A367C" w14:paraId="13E165E9" w14:textId="77777777" w:rsidTr="0099101D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63577C" w14:textId="77777777" w:rsidR="002A367C" w:rsidRDefault="002A367C" w:rsidP="0099101D">
            <w:pPr>
              <w:spacing w:after="0"/>
              <w:ind w:right="-2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20144D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B7A92A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2A367C" w14:paraId="402FC4F5" w14:textId="77777777" w:rsidTr="0099101D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0F5138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ABA64F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182427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2A367C" w14:paraId="5473FD2A" w14:textId="77777777" w:rsidTr="0099101D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A3CE37" w14:textId="77777777" w:rsidR="002A367C" w:rsidRDefault="002A367C" w:rsidP="0099101D">
            <w:pPr>
              <w:spacing w:after="0"/>
              <w:ind w:right="-2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2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2AB3FA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2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746CE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2A367C" w14:paraId="5AC5760D" w14:textId="77777777" w:rsidTr="0099101D">
        <w:trPr>
          <w:trHeight w:val="15"/>
        </w:trPr>
        <w:tc>
          <w:tcPr>
            <w:tcW w:w="36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C4142C" w14:textId="77777777" w:rsidR="002A367C" w:rsidRDefault="002A367C" w:rsidP="0099101D">
            <w:pPr>
              <w:spacing w:after="0"/>
              <w:ind w:right="-2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467C46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1A94A7" w14:textId="77777777" w:rsidR="002A367C" w:rsidRDefault="002A367C" w:rsidP="0099101D">
            <w:pPr>
              <w:spacing w:after="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2A367C" w14:paraId="39EC3CBC" w14:textId="77777777" w:rsidTr="0099101D">
        <w:trPr>
          <w:trHeight w:val="15"/>
        </w:trPr>
        <w:tc>
          <w:tcPr>
            <w:tcW w:w="901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4EB114" w14:textId="77777777" w:rsidR="002A367C" w:rsidRDefault="002A367C" w:rsidP="0099101D">
            <w:pPr>
              <w:spacing w:after="0"/>
              <w:ind w:right="-20"/>
            </w:pPr>
            <w:r w:rsidRPr="02878371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2A367C" w14:paraId="05D6AF5E" w14:textId="77777777" w:rsidTr="0099101D">
        <w:trPr>
          <w:trHeight w:val="15"/>
        </w:trPr>
        <w:tc>
          <w:tcPr>
            <w:tcW w:w="901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E2C46D" w14:textId="7618973F" w:rsidR="002A367C" w:rsidRDefault="002A367C" w:rsidP="0099101D">
            <w:pPr>
              <w:spacing w:after="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9C5F47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Contactmomenten</w:t>
            </w:r>
            <w:r w:rsidR="007E063F" w:rsidRPr="009C5F47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met de account</w:t>
            </w:r>
          </w:p>
          <w:p w14:paraId="3496520E" w14:textId="77777777" w:rsidR="002A367C" w:rsidRPr="003061EC" w:rsidRDefault="002A367C" w:rsidP="0099101D">
            <w:pPr>
              <w:pStyle w:val="Lijstalinea"/>
              <w:numPr>
                <w:ilvl w:val="0"/>
                <w:numId w:val="1"/>
              </w:numPr>
              <w:spacing w:after="0" w:line="276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089E2324" w14:textId="77777777" w:rsidR="003C5981" w:rsidRPr="004E7E6C" w:rsidRDefault="003C5981" w:rsidP="00354DCA">
      <w:pPr>
        <w:pStyle w:val="Kop2thegreen"/>
        <w:rPr>
          <w:rFonts w:asciiTheme="minorHAnsi" w:hAnsiTheme="minorHAnsi" w:cstheme="minorHAnsi"/>
          <w:b w:val="0"/>
          <w:bCs w:val="0"/>
          <w:color w:val="272727"/>
          <w:sz w:val="22"/>
          <w:szCs w:val="22"/>
        </w:rPr>
      </w:pPr>
    </w:p>
    <w:sectPr w:rsidR="003C5981" w:rsidRPr="004E7E6C" w:rsidSect="00663E8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0DC2" w14:textId="77777777" w:rsidR="00882849" w:rsidRDefault="00882849" w:rsidP="002B562E">
      <w:pPr>
        <w:spacing w:after="0" w:line="240" w:lineRule="auto"/>
      </w:pPr>
      <w:r>
        <w:separator/>
      </w:r>
    </w:p>
  </w:endnote>
  <w:endnote w:type="continuationSeparator" w:id="0">
    <w:p w14:paraId="4227FFF7" w14:textId="77777777" w:rsidR="00882849" w:rsidRDefault="00882849" w:rsidP="002B562E">
      <w:pPr>
        <w:spacing w:after="0" w:line="240" w:lineRule="auto"/>
      </w:pPr>
      <w:r>
        <w:continuationSeparator/>
      </w:r>
    </w:p>
  </w:endnote>
  <w:endnote w:type="continuationNotice" w:id="1">
    <w:p w14:paraId="19B015A2" w14:textId="77777777" w:rsidR="00882849" w:rsidRDefault="008828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tamaran ExtraBold">
    <w:altName w:val="Times New Roman"/>
    <w:charset w:val="00"/>
    <w:family w:val="auto"/>
    <w:pitch w:val="variable"/>
    <w:sig w:usb0="00000001" w:usb1="50002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tamaran SemiBold">
    <w:altName w:val="Times New Roman"/>
    <w:charset w:val="00"/>
    <w:family w:val="auto"/>
    <w:pitch w:val="variable"/>
    <w:sig w:usb0="801000AF" w:usb1="5000204B" w:usb2="00000000" w:usb3="00000000" w:csb0="00000093" w:csb1="00000000"/>
  </w:font>
  <w:font w:name="Catamaran Light">
    <w:altName w:val="Nirmala UI"/>
    <w:charset w:val="00"/>
    <w:family w:val="auto"/>
    <w:pitch w:val="variable"/>
    <w:sig w:usb0="80100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EndPr/>
    <w:sdtContent>
      <w:p w14:paraId="3BB7ACA6" w14:textId="2BCC5A51" w:rsidR="00F10A32" w:rsidRDefault="00F10A32" w:rsidP="00F10A32">
        <w:pPr>
          <w:pStyle w:val="Voettekst"/>
          <w:rPr>
            <w:sz w:val="16"/>
            <w:szCs w:val="16"/>
          </w:rPr>
        </w:pPr>
        <w:r>
          <w:rPr>
            <w:sz w:val="16"/>
            <w:szCs w:val="16"/>
          </w:rPr>
          <w:t>© DutchDelight Chocolates</w:t>
        </w:r>
        <w:r>
          <w:rPr>
            <w:sz w:val="16"/>
            <w:szCs w:val="16"/>
          </w:rPr>
          <w:tab/>
        </w:r>
        <w:r w:rsidR="00755156">
          <w:rPr>
            <w:sz w:val="16"/>
            <w:szCs w:val="16"/>
          </w:rPr>
          <w:t xml:space="preserve">Format </w:t>
        </w:r>
        <w:r w:rsidR="00012CDA">
          <w:rPr>
            <w:sz w:val="16"/>
            <w:szCs w:val="16"/>
          </w:rPr>
          <w:t>actieplan</w:t>
        </w:r>
        <w:r>
          <w:rPr>
            <w:sz w:val="16"/>
            <w:szCs w:val="16"/>
          </w:rPr>
          <w:tab/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PAGE</w:instrText>
        </w:r>
        <w:r>
          <w:rPr>
            <w:sz w:val="16"/>
            <w:szCs w:val="16"/>
          </w:rPr>
          <w:fldChar w:fldCharType="separate"/>
        </w:r>
        <w:r w:rsidR="00153DA5">
          <w:rPr>
            <w:noProof/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  <w:r>
          <w:rPr>
            <w:sz w:val="16"/>
            <w:szCs w:val="16"/>
          </w:rPr>
          <w:t>/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NUMPAGES</w:instrText>
        </w:r>
        <w:r>
          <w:rPr>
            <w:sz w:val="16"/>
            <w:szCs w:val="16"/>
          </w:rPr>
          <w:fldChar w:fldCharType="separate"/>
        </w:r>
        <w:r w:rsidR="00153DA5">
          <w:rPr>
            <w:noProof/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B0AB" w14:textId="77777777" w:rsidR="00882849" w:rsidRDefault="00882849" w:rsidP="002B562E">
      <w:pPr>
        <w:spacing w:after="0" w:line="240" w:lineRule="auto"/>
      </w:pPr>
      <w:r>
        <w:separator/>
      </w:r>
    </w:p>
  </w:footnote>
  <w:footnote w:type="continuationSeparator" w:id="0">
    <w:p w14:paraId="25A0B7FE" w14:textId="77777777" w:rsidR="00882849" w:rsidRDefault="00882849" w:rsidP="002B562E">
      <w:pPr>
        <w:spacing w:after="0" w:line="240" w:lineRule="auto"/>
      </w:pPr>
      <w:r>
        <w:continuationSeparator/>
      </w:r>
    </w:p>
  </w:footnote>
  <w:footnote w:type="continuationNotice" w:id="1">
    <w:p w14:paraId="45BC6509" w14:textId="77777777" w:rsidR="00882849" w:rsidRDefault="008828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6333" w14:textId="3645DBDB" w:rsidR="00CD377E" w:rsidRDefault="00B62EF5" w:rsidP="0042677F">
    <w:pPr>
      <w:pStyle w:val="Koptekst"/>
      <w:jc w:val="center"/>
    </w:pPr>
    <w:r>
      <w:rPr>
        <w:noProof/>
      </w:rPr>
      <w:drawing>
        <wp:inline distT="0" distB="0" distL="0" distR="0" wp14:anchorId="311041D1" wp14:editId="57B9BFEC">
          <wp:extent cx="2471057" cy="1647371"/>
          <wp:effectExtent l="0" t="0" r="5715" b="0"/>
          <wp:docPr id="1098178429" name="Afbeelding 2" descr="DutchDelight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178429" name="Afbeelding 2" descr="DutchDelight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261" cy="1656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84B10"/>
    <w:multiLevelType w:val="hybridMultilevel"/>
    <w:tmpl w:val="D7AA10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8B"/>
    <w:rsid w:val="00012CDA"/>
    <w:rsid w:val="00055DA9"/>
    <w:rsid w:val="00056CAC"/>
    <w:rsid w:val="00092752"/>
    <w:rsid w:val="000B5BEC"/>
    <w:rsid w:val="000D2897"/>
    <w:rsid w:val="00106A17"/>
    <w:rsid w:val="00110410"/>
    <w:rsid w:val="00153DA5"/>
    <w:rsid w:val="001542BB"/>
    <w:rsid w:val="00172770"/>
    <w:rsid w:val="00185801"/>
    <w:rsid w:val="001C121D"/>
    <w:rsid w:val="001C5EBE"/>
    <w:rsid w:val="001E0957"/>
    <w:rsid w:val="001E718B"/>
    <w:rsid w:val="00201316"/>
    <w:rsid w:val="00203380"/>
    <w:rsid w:val="002041EB"/>
    <w:rsid w:val="00212D3B"/>
    <w:rsid w:val="0021304F"/>
    <w:rsid w:val="00222F7B"/>
    <w:rsid w:val="00254E86"/>
    <w:rsid w:val="00262919"/>
    <w:rsid w:val="00264B82"/>
    <w:rsid w:val="0027618D"/>
    <w:rsid w:val="002A367C"/>
    <w:rsid w:val="002B562E"/>
    <w:rsid w:val="002C412D"/>
    <w:rsid w:val="002D11FF"/>
    <w:rsid w:val="002E302F"/>
    <w:rsid w:val="002F0F91"/>
    <w:rsid w:val="003069A1"/>
    <w:rsid w:val="00314502"/>
    <w:rsid w:val="00327B37"/>
    <w:rsid w:val="00354DCA"/>
    <w:rsid w:val="00371FAA"/>
    <w:rsid w:val="00384470"/>
    <w:rsid w:val="003C5981"/>
    <w:rsid w:val="003D2D5A"/>
    <w:rsid w:val="003E27E1"/>
    <w:rsid w:val="003E7165"/>
    <w:rsid w:val="004001F7"/>
    <w:rsid w:val="00404897"/>
    <w:rsid w:val="0042677F"/>
    <w:rsid w:val="004966B2"/>
    <w:rsid w:val="004E68AF"/>
    <w:rsid w:val="004E7E6C"/>
    <w:rsid w:val="00501C0E"/>
    <w:rsid w:val="00541355"/>
    <w:rsid w:val="005A6772"/>
    <w:rsid w:val="005F55F5"/>
    <w:rsid w:val="006251EA"/>
    <w:rsid w:val="00656B2B"/>
    <w:rsid w:val="00663E88"/>
    <w:rsid w:val="006823D6"/>
    <w:rsid w:val="0069458F"/>
    <w:rsid w:val="007463BC"/>
    <w:rsid w:val="00753BB6"/>
    <w:rsid w:val="00755156"/>
    <w:rsid w:val="007916C0"/>
    <w:rsid w:val="007A5925"/>
    <w:rsid w:val="007C3157"/>
    <w:rsid w:val="007E063F"/>
    <w:rsid w:val="00806B3C"/>
    <w:rsid w:val="008127CE"/>
    <w:rsid w:val="00815185"/>
    <w:rsid w:val="00860648"/>
    <w:rsid w:val="00873754"/>
    <w:rsid w:val="00882849"/>
    <w:rsid w:val="00896A1B"/>
    <w:rsid w:val="008E3324"/>
    <w:rsid w:val="00901E8B"/>
    <w:rsid w:val="009182B6"/>
    <w:rsid w:val="009239E0"/>
    <w:rsid w:val="00926396"/>
    <w:rsid w:val="00932637"/>
    <w:rsid w:val="009349A7"/>
    <w:rsid w:val="009434FE"/>
    <w:rsid w:val="009933A5"/>
    <w:rsid w:val="009C5F47"/>
    <w:rsid w:val="009D47EC"/>
    <w:rsid w:val="009E7753"/>
    <w:rsid w:val="00AB6DA7"/>
    <w:rsid w:val="00AC4870"/>
    <w:rsid w:val="00B02E2E"/>
    <w:rsid w:val="00B32A7C"/>
    <w:rsid w:val="00B62EF5"/>
    <w:rsid w:val="00B64285"/>
    <w:rsid w:val="00B84D6A"/>
    <w:rsid w:val="00B92338"/>
    <w:rsid w:val="00BA1378"/>
    <w:rsid w:val="00BA7498"/>
    <w:rsid w:val="00BC6FC1"/>
    <w:rsid w:val="00BD52AE"/>
    <w:rsid w:val="00C0121A"/>
    <w:rsid w:val="00C10012"/>
    <w:rsid w:val="00C46B1E"/>
    <w:rsid w:val="00C5154F"/>
    <w:rsid w:val="00C76496"/>
    <w:rsid w:val="00C82354"/>
    <w:rsid w:val="00C912DF"/>
    <w:rsid w:val="00C94226"/>
    <w:rsid w:val="00CA4DDA"/>
    <w:rsid w:val="00CC0067"/>
    <w:rsid w:val="00CD377E"/>
    <w:rsid w:val="00D11863"/>
    <w:rsid w:val="00D139BA"/>
    <w:rsid w:val="00D31492"/>
    <w:rsid w:val="00D80E63"/>
    <w:rsid w:val="00D9174B"/>
    <w:rsid w:val="00DB3552"/>
    <w:rsid w:val="00DF1024"/>
    <w:rsid w:val="00E35706"/>
    <w:rsid w:val="00E90DB0"/>
    <w:rsid w:val="00F10A32"/>
    <w:rsid w:val="00F33008"/>
    <w:rsid w:val="00F565AF"/>
    <w:rsid w:val="00F76CE3"/>
    <w:rsid w:val="00F817B0"/>
    <w:rsid w:val="00F822E0"/>
    <w:rsid w:val="00FA1D00"/>
    <w:rsid w:val="00FB27A3"/>
    <w:rsid w:val="0172A319"/>
    <w:rsid w:val="2283E3E8"/>
    <w:rsid w:val="22D88F99"/>
    <w:rsid w:val="2E157061"/>
    <w:rsid w:val="49B9862C"/>
    <w:rsid w:val="6432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9DED2"/>
  <w15:docId w15:val="{0A5627F5-8333-4DFE-8CF4-31E7147E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6396"/>
    <w:pPr>
      <w:spacing w:line="276" w:lineRule="auto"/>
    </w:pPr>
  </w:style>
  <w:style w:type="paragraph" w:styleId="Kop1">
    <w:name w:val="heading 1"/>
    <w:aliases w:val="Kop 1 @thegreen"/>
    <w:basedOn w:val="Standaard"/>
    <w:next w:val="Standaard"/>
    <w:link w:val="Kop1Char"/>
    <w:uiPriority w:val="9"/>
    <w:qFormat/>
    <w:rsid w:val="00C46B1E"/>
    <w:pPr>
      <w:keepNext/>
      <w:keepLines/>
      <w:spacing w:before="240" w:after="0"/>
      <w:outlineLvl w:val="0"/>
    </w:pPr>
    <w:rPr>
      <w:rFonts w:ascii="Catamaran ExtraBold" w:eastAsiaTheme="majorEastAsia" w:hAnsi="Catamaran ExtraBold" w:cstheme="majorBidi"/>
      <w:b/>
      <w:color w:val="869B7E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B56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B562E"/>
  </w:style>
  <w:style w:type="paragraph" w:styleId="Voettekst">
    <w:name w:val="footer"/>
    <w:basedOn w:val="Standaard"/>
    <w:link w:val="VoettekstChar"/>
    <w:uiPriority w:val="99"/>
    <w:unhideWhenUsed/>
    <w:rsid w:val="002B56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B562E"/>
  </w:style>
  <w:style w:type="paragraph" w:styleId="Ballontekst">
    <w:name w:val="Balloon Text"/>
    <w:basedOn w:val="Standaard"/>
    <w:link w:val="BallontekstChar"/>
    <w:uiPriority w:val="99"/>
    <w:semiHidden/>
    <w:unhideWhenUsed/>
    <w:rsid w:val="00CD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D377E"/>
    <w:rPr>
      <w:rFonts w:ascii="Tahoma" w:hAnsi="Tahoma" w:cs="Tahoma"/>
      <w:sz w:val="16"/>
      <w:szCs w:val="16"/>
    </w:rPr>
  </w:style>
  <w:style w:type="character" w:customStyle="1" w:styleId="Kop1Char">
    <w:name w:val="Kop 1 Char"/>
    <w:aliases w:val="Kop 1 @thegreen Char"/>
    <w:basedOn w:val="Standaardalinea-lettertype"/>
    <w:link w:val="Kop1"/>
    <w:uiPriority w:val="9"/>
    <w:rsid w:val="00C46B1E"/>
    <w:rPr>
      <w:rFonts w:ascii="Catamaran ExtraBold" w:eastAsiaTheme="majorEastAsia" w:hAnsi="Catamaran ExtraBold" w:cstheme="majorBidi"/>
      <w:b/>
      <w:color w:val="869B7E"/>
      <w:sz w:val="32"/>
      <w:szCs w:val="32"/>
    </w:rPr>
  </w:style>
  <w:style w:type="paragraph" w:styleId="Titel">
    <w:name w:val="Title"/>
    <w:basedOn w:val="Standaard"/>
    <w:next w:val="Standaard"/>
    <w:link w:val="TitelChar"/>
    <w:uiPriority w:val="10"/>
    <w:rsid w:val="0021304F"/>
    <w:pPr>
      <w:spacing w:after="0" w:line="240" w:lineRule="auto"/>
      <w:contextualSpacing/>
    </w:pPr>
    <w:rPr>
      <w:rFonts w:eastAsiaTheme="majorEastAsia" w:cstheme="majorBidi"/>
      <w:b/>
      <w:color w:val="56355B"/>
      <w:spacing w:val="-10"/>
      <w:kern w:val="28"/>
      <w:sz w:val="32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304F"/>
    <w:rPr>
      <w:rFonts w:eastAsiaTheme="majorEastAsia" w:cstheme="majorBidi"/>
      <w:b/>
      <w:color w:val="56355B"/>
      <w:spacing w:val="-10"/>
      <w:kern w:val="28"/>
      <w:sz w:val="32"/>
      <w:szCs w:val="56"/>
    </w:rPr>
  </w:style>
  <w:style w:type="table" w:styleId="Tabelraster">
    <w:name w:val="Table Grid"/>
    <w:basedOn w:val="Standaardtabel"/>
    <w:uiPriority w:val="39"/>
    <w:rsid w:val="00CC0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2thegreen">
    <w:name w:val="Kop 2 @thegreen"/>
    <w:basedOn w:val="Standaard"/>
    <w:link w:val="Kop2thegreenChar"/>
    <w:qFormat/>
    <w:rsid w:val="00C46B1E"/>
    <w:rPr>
      <w:rFonts w:ascii="Catamaran SemiBold" w:hAnsi="Catamaran SemiBold" w:cs="Catamaran SemiBold"/>
      <w:b/>
      <w:bCs/>
      <w:color w:val="000000" w:themeColor="text1"/>
      <w:sz w:val="24"/>
      <w:szCs w:val="24"/>
    </w:rPr>
  </w:style>
  <w:style w:type="paragraph" w:customStyle="1" w:styleId="NormaleTekstthegreen">
    <w:name w:val="Normale Tekst @thegreen"/>
    <w:basedOn w:val="Standaard"/>
    <w:link w:val="NormaleTekstthegreenChar"/>
    <w:qFormat/>
    <w:rsid w:val="005F55F5"/>
    <w:rPr>
      <w:rFonts w:ascii="Catamaran Light" w:hAnsi="Catamaran Light" w:cs="Catamaran Light"/>
    </w:rPr>
  </w:style>
  <w:style w:type="character" w:customStyle="1" w:styleId="Kop2thegreenChar">
    <w:name w:val="Kop 2 @thegreen Char"/>
    <w:basedOn w:val="Standaardalinea-lettertype"/>
    <w:link w:val="Kop2thegreen"/>
    <w:rsid w:val="00C46B1E"/>
    <w:rPr>
      <w:rFonts w:ascii="Catamaran SemiBold" w:hAnsi="Catamaran SemiBold" w:cs="Catamaran SemiBold"/>
      <w:b/>
      <w:bCs/>
      <w:color w:val="000000" w:themeColor="text1"/>
      <w:sz w:val="24"/>
      <w:szCs w:val="24"/>
    </w:rPr>
  </w:style>
  <w:style w:type="character" w:customStyle="1" w:styleId="NormaleTekstthegreenChar">
    <w:name w:val="Normale Tekst @thegreen Char"/>
    <w:basedOn w:val="Standaardalinea-lettertype"/>
    <w:link w:val="NormaleTekstthegreen"/>
    <w:rsid w:val="005F55F5"/>
    <w:rPr>
      <w:rFonts w:ascii="Catamaran Light" w:hAnsi="Catamaran Light" w:cs="Catamaran Light"/>
    </w:rPr>
  </w:style>
  <w:style w:type="paragraph" w:styleId="Geenafstand">
    <w:name w:val="No Spacing"/>
    <w:uiPriority w:val="1"/>
    <w:qFormat/>
    <w:rsid w:val="002A367C"/>
    <w:pPr>
      <w:spacing w:after="0" w:line="240" w:lineRule="auto"/>
    </w:pPr>
    <w:rPr>
      <w:sz w:val="24"/>
      <w:szCs w:val="24"/>
    </w:rPr>
  </w:style>
  <w:style w:type="paragraph" w:styleId="Lijstalinea">
    <w:name w:val="List Paragraph"/>
    <w:basedOn w:val="Standaard"/>
    <w:uiPriority w:val="34"/>
    <w:qFormat/>
    <w:rsid w:val="002A367C"/>
    <w:pPr>
      <w:spacing w:line="279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0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rt\Downloads\Format%20bijlage%20staand%20paars(5)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7A746A40C094EAEFA0993D407BD48" ma:contentTypeVersion="16" ma:contentTypeDescription="Een nieuw document maken." ma:contentTypeScope="" ma:versionID="6efeba3818b02865c985e4d13762bac6">
  <xsd:schema xmlns:xsd="http://www.w3.org/2001/XMLSchema" xmlns:xs="http://www.w3.org/2001/XMLSchema" xmlns:p="http://schemas.microsoft.com/office/2006/metadata/properties" xmlns:ns2="82d0ecb0-b331-4e55-821b-4e2978a0c37d" xmlns:ns3="35c6331a-2a23-464e-9aa5-03df216f8e92" targetNamespace="http://schemas.microsoft.com/office/2006/metadata/properties" ma:root="true" ma:fieldsID="c4081fd3cfa9e109b49721e252b9e916" ns2:_="" ns3:_="">
    <xsd:import namespace="82d0ecb0-b331-4e55-821b-4e2978a0c37d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0ecb0-b331-4e55-821b-4e2978a0c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16c851d-0c43-421e-baee-e8975d76b80a}" ma:internalName="TaxCatchAll" ma:showField="CatchAllData" ma:web="35c6331a-2a23-464e-9aa5-03df216f8e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d0ecb0-b331-4e55-821b-4e2978a0c37d">
      <Terms xmlns="http://schemas.microsoft.com/office/infopath/2007/PartnerControls"/>
    </lcf76f155ced4ddcb4097134ff3c332f>
    <TaxCatchAll xmlns="35c6331a-2a23-464e-9aa5-03df216f8e92" xsi:nil="true"/>
    <SharedWithUsers xmlns="35c6331a-2a23-464e-9aa5-03df216f8e9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D0FECE1-0AE4-4F96-868D-E2E59B6112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39271A-F10C-4A41-8DFA-190418FEC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d0ecb0-b331-4e55-821b-4e2978a0c37d"/>
    <ds:schemaRef ds:uri="35c6331a-2a23-464e-9aa5-03df216f8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5B2A21-7C11-4DEA-99B6-0537A320D1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84680F-B5FC-416E-A571-BD2FEAB1738F}">
  <ds:schemaRefs>
    <ds:schemaRef ds:uri="http://schemas.microsoft.com/office/2006/metadata/properties"/>
    <ds:schemaRef ds:uri="http://schemas.microsoft.com/office/infopath/2007/PartnerControls"/>
    <ds:schemaRef ds:uri="82d0ecb0-b331-4e55-821b-4e2978a0c37d"/>
    <ds:schemaRef ds:uri="35c6331a-2a23-464e-9aa5-03df216f8e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 bijlage staand paars(5)</Template>
  <TotalTime>1</TotalTime>
  <Pages>1</Pages>
  <Words>23</Words>
  <Characters>127</Characters>
  <Application>Microsoft Office Word</Application>
  <DocSecurity>0</DocSecurity>
  <Lines>1</Lines>
  <Paragraphs>1</Paragraphs>
  <ScaleCrop>false</ScaleCrop>
  <Company>DutchDelight Chocolates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Hundepool</dc:creator>
  <cp:keywords/>
  <dc:description/>
  <cp:lastModifiedBy>Bart Eleveld</cp:lastModifiedBy>
  <cp:revision>2</cp:revision>
  <dcterms:created xsi:type="dcterms:W3CDTF">2026-05-15T13:41:00Z</dcterms:created>
  <dcterms:modified xsi:type="dcterms:W3CDTF">2026-05-15T13:41:00Z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0x0101007CA7A746A40C094EAEFA0993D407BD48</vt:lpwstr>
  </property>
  <property fmtid="{D5CDD505-2E9C-101B-9397-08002B2CF9AE}" pid="3" name="MediaServiceImageTags">
    <vt:lpwstr/>
  </property>
  <property fmtid="{D5CDD505-2E9C-101B-9397-08002B2CF9AE}" pid="4" name="Order">
    <vt:r8>1263900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