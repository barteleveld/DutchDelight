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95F1" w14:textId="3E766A9B" w:rsidR="00D9174B" w:rsidRPr="001F4A3A" w:rsidRDefault="007C2BC7" w:rsidP="0042677F">
      <w:pPr>
        <w:tabs>
          <w:tab w:val="left" w:pos="4536"/>
        </w:tabs>
        <w:spacing w:after="0" w:line="240" w:lineRule="auto"/>
        <w:rPr>
          <w:rFonts w:ascii="Calibri" w:hAnsi="Calibri" w:cs="Calibri"/>
          <w:b/>
          <w:bCs/>
          <w:color w:val="FFC000" w:themeColor="accent4"/>
          <w:sz w:val="32"/>
          <w:szCs w:val="32"/>
        </w:rPr>
      </w:pPr>
      <w:r w:rsidRPr="001F4A3A">
        <w:rPr>
          <w:rFonts w:ascii="Calibri" w:hAnsi="Calibri" w:cs="Calibri"/>
          <w:b/>
          <w:bCs/>
          <w:color w:val="FFC000" w:themeColor="accent4"/>
          <w:sz w:val="32"/>
          <w:szCs w:val="32"/>
        </w:rPr>
        <w:t>E</w:t>
      </w:r>
      <w:r w:rsidR="002C4F13" w:rsidRPr="001F4A3A">
        <w:rPr>
          <w:rFonts w:ascii="Calibri" w:hAnsi="Calibri" w:cs="Calibri"/>
          <w:b/>
          <w:bCs/>
          <w:color w:val="FFC000" w:themeColor="accent4"/>
          <w:sz w:val="32"/>
          <w:szCs w:val="32"/>
        </w:rPr>
        <w:t>-mail</w:t>
      </w:r>
    </w:p>
    <w:p w14:paraId="097E5449" w14:textId="77777777" w:rsidR="00BF1530" w:rsidRPr="00314BAE" w:rsidRDefault="00BF1530" w:rsidP="00BF1530">
      <w:pPr>
        <w:spacing w:after="0"/>
        <w:rPr>
          <w:rFonts w:cstheme="minorHAnsi"/>
        </w:rPr>
      </w:pPr>
    </w:p>
    <w:tbl>
      <w:tblPr>
        <w:tblStyle w:val="Tabelraster"/>
        <w:tblW w:w="9067" w:type="dxa"/>
        <w:tblBorders>
          <w:top w:val="single" w:sz="4" w:space="0" w:color="272727"/>
          <w:left w:val="single" w:sz="4" w:space="0" w:color="272727"/>
          <w:bottom w:val="single" w:sz="4" w:space="0" w:color="272727"/>
          <w:right w:val="single" w:sz="4" w:space="0" w:color="272727"/>
          <w:insideH w:val="single" w:sz="4" w:space="0" w:color="272727"/>
          <w:insideV w:val="single" w:sz="4" w:space="0" w:color="272727"/>
        </w:tblBorders>
        <w:tblLook w:val="04A0" w:firstRow="1" w:lastRow="0" w:firstColumn="1" w:lastColumn="0" w:noHBand="0" w:noVBand="1"/>
      </w:tblPr>
      <w:tblGrid>
        <w:gridCol w:w="2264"/>
        <w:gridCol w:w="6803"/>
      </w:tblGrid>
      <w:tr w:rsidR="00BF1530" w:rsidRPr="00314BAE" w14:paraId="342F314A" w14:textId="77777777" w:rsidTr="001F4A3A">
        <w:tc>
          <w:tcPr>
            <w:tcW w:w="2264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  <w:shd w:val="clear" w:color="auto" w:fill="FFD966" w:themeFill="accent4" w:themeFillTint="99"/>
          </w:tcPr>
          <w:p w14:paraId="4E742260" w14:textId="77777777" w:rsidR="00BF1530" w:rsidRPr="00314BAE" w:rsidRDefault="00BF1530" w:rsidP="00C75D9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314BAE">
              <w:rPr>
                <w:rFonts w:cstheme="minorHAnsi"/>
                <w:b/>
                <w:bCs/>
                <w:color w:val="FFFFFF" w:themeColor="background1"/>
              </w:rPr>
              <w:t>Datum</w:t>
            </w:r>
          </w:p>
        </w:tc>
        <w:tc>
          <w:tcPr>
            <w:tcW w:w="6803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</w:tcPr>
          <w:p w14:paraId="58579D02" w14:textId="77777777" w:rsidR="00BF1530" w:rsidRPr="00314BAE" w:rsidRDefault="00BF1530" w:rsidP="00C75D97">
            <w:pPr>
              <w:rPr>
                <w:rFonts w:cstheme="minorHAnsi"/>
                <w:i/>
                <w:iCs/>
              </w:rPr>
            </w:pPr>
            <w:r w:rsidRPr="00314BAE">
              <w:rPr>
                <w:rFonts w:cstheme="minorHAnsi"/>
                <w:i/>
                <w:iCs/>
              </w:rPr>
              <w:t>[Examendatum]</w:t>
            </w:r>
          </w:p>
        </w:tc>
      </w:tr>
      <w:tr w:rsidR="00BF1530" w:rsidRPr="00314BAE" w14:paraId="04A0A61A" w14:textId="77777777" w:rsidTr="001F4A3A">
        <w:tc>
          <w:tcPr>
            <w:tcW w:w="2264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  <w:shd w:val="clear" w:color="auto" w:fill="FFD966" w:themeFill="accent4" w:themeFillTint="99"/>
          </w:tcPr>
          <w:p w14:paraId="1182BC60" w14:textId="77777777" w:rsidR="00BF1530" w:rsidRPr="00314BAE" w:rsidRDefault="00BF1530" w:rsidP="00C75D9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314BAE">
              <w:rPr>
                <w:rFonts w:cstheme="minorHAnsi"/>
                <w:b/>
                <w:bCs/>
                <w:color w:val="FFFFFF" w:themeColor="background1"/>
              </w:rPr>
              <w:t>Aan</w:t>
            </w:r>
          </w:p>
        </w:tc>
        <w:tc>
          <w:tcPr>
            <w:tcW w:w="6803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</w:tcPr>
          <w:p w14:paraId="5F817635" w14:textId="412AFEE2" w:rsidR="00BF1530" w:rsidRPr="00314BAE" w:rsidRDefault="00BF1530" w:rsidP="00C75D97">
            <w:pPr>
              <w:rPr>
                <w:rFonts w:cstheme="minorHAnsi"/>
                <w:i/>
                <w:iCs/>
              </w:rPr>
            </w:pPr>
          </w:p>
        </w:tc>
      </w:tr>
      <w:tr w:rsidR="00BF1530" w:rsidRPr="00314BAE" w14:paraId="6C46C0F5" w14:textId="77777777" w:rsidTr="001F4A3A">
        <w:tc>
          <w:tcPr>
            <w:tcW w:w="2264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  <w:shd w:val="clear" w:color="auto" w:fill="FFD966" w:themeFill="accent4" w:themeFillTint="99"/>
          </w:tcPr>
          <w:p w14:paraId="2210D491" w14:textId="77777777" w:rsidR="00BF1530" w:rsidRPr="00314BAE" w:rsidRDefault="00BF1530" w:rsidP="00C75D9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314BAE">
              <w:rPr>
                <w:rFonts w:cstheme="minorHAnsi"/>
                <w:b/>
                <w:bCs/>
                <w:color w:val="FFFFFF" w:themeColor="background1"/>
              </w:rPr>
              <w:t>Van</w:t>
            </w:r>
          </w:p>
        </w:tc>
        <w:tc>
          <w:tcPr>
            <w:tcW w:w="6803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</w:tcPr>
          <w:p w14:paraId="7AB77D16" w14:textId="7494CCED" w:rsidR="00BF1530" w:rsidRPr="00314BAE" w:rsidRDefault="00D656D3" w:rsidP="00C75D97">
            <w:pPr>
              <w:rPr>
                <w:rFonts w:cstheme="minorHAnsi"/>
              </w:rPr>
            </w:pPr>
            <w:r w:rsidRPr="00314BAE">
              <w:rPr>
                <w:rFonts w:cstheme="minorHAnsi"/>
                <w:i/>
                <w:iCs/>
              </w:rPr>
              <w:t>[Naam kandidaat]</w:t>
            </w:r>
          </w:p>
        </w:tc>
      </w:tr>
      <w:tr w:rsidR="00BF1530" w:rsidRPr="00314BAE" w14:paraId="6723E55B" w14:textId="77777777" w:rsidTr="001F4A3A">
        <w:tc>
          <w:tcPr>
            <w:tcW w:w="2264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  <w:shd w:val="clear" w:color="auto" w:fill="FFD966" w:themeFill="accent4" w:themeFillTint="99"/>
          </w:tcPr>
          <w:p w14:paraId="71655C87" w14:textId="77777777" w:rsidR="00BF1530" w:rsidRPr="00314BAE" w:rsidRDefault="00BF1530" w:rsidP="00C75D9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314BAE">
              <w:rPr>
                <w:rFonts w:cstheme="minorHAnsi"/>
                <w:b/>
                <w:bCs/>
                <w:color w:val="FFFFFF" w:themeColor="background1"/>
              </w:rPr>
              <w:t>Cc</w:t>
            </w:r>
          </w:p>
        </w:tc>
        <w:tc>
          <w:tcPr>
            <w:tcW w:w="6803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</w:tcPr>
          <w:p w14:paraId="589BAC0A" w14:textId="77777777" w:rsidR="00BF1530" w:rsidRPr="00314BAE" w:rsidRDefault="00BF1530" w:rsidP="00C75D97">
            <w:pPr>
              <w:rPr>
                <w:rFonts w:cstheme="minorHAnsi"/>
              </w:rPr>
            </w:pPr>
          </w:p>
        </w:tc>
      </w:tr>
      <w:tr w:rsidR="00BF1530" w:rsidRPr="00314BAE" w14:paraId="329459F3" w14:textId="77777777" w:rsidTr="001F4A3A">
        <w:tc>
          <w:tcPr>
            <w:tcW w:w="2264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  <w:shd w:val="clear" w:color="auto" w:fill="FFD966" w:themeFill="accent4" w:themeFillTint="99"/>
          </w:tcPr>
          <w:p w14:paraId="6722B936" w14:textId="77777777" w:rsidR="00BF1530" w:rsidRPr="00314BAE" w:rsidRDefault="00BF1530" w:rsidP="00C75D9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314BAE">
              <w:rPr>
                <w:rFonts w:cstheme="minorHAnsi"/>
                <w:b/>
                <w:bCs/>
                <w:color w:val="FFFFFF" w:themeColor="background1"/>
              </w:rPr>
              <w:t>Onderwerp</w:t>
            </w:r>
          </w:p>
        </w:tc>
        <w:tc>
          <w:tcPr>
            <w:tcW w:w="6803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</w:tcPr>
          <w:p w14:paraId="3A282EB3" w14:textId="7C9FC270" w:rsidR="00BF1530" w:rsidRPr="00314BAE" w:rsidRDefault="00BF1530" w:rsidP="00C75D97">
            <w:pPr>
              <w:rPr>
                <w:rFonts w:cstheme="minorHAnsi"/>
              </w:rPr>
            </w:pPr>
          </w:p>
        </w:tc>
      </w:tr>
      <w:tr w:rsidR="00BF1530" w:rsidRPr="00314BAE" w14:paraId="1CD151D0" w14:textId="77777777" w:rsidTr="001F4A3A">
        <w:tc>
          <w:tcPr>
            <w:tcW w:w="2264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  <w:shd w:val="clear" w:color="auto" w:fill="FFD966" w:themeFill="accent4" w:themeFillTint="99"/>
          </w:tcPr>
          <w:p w14:paraId="004B9FB7" w14:textId="77777777" w:rsidR="00BF1530" w:rsidRPr="00314BAE" w:rsidRDefault="00BF1530" w:rsidP="00C75D9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314BAE">
              <w:rPr>
                <w:rFonts w:cstheme="minorHAnsi"/>
                <w:b/>
                <w:bCs/>
                <w:color w:val="FFFFFF" w:themeColor="background1"/>
              </w:rPr>
              <w:t>Bijlage</w:t>
            </w:r>
          </w:p>
        </w:tc>
        <w:tc>
          <w:tcPr>
            <w:tcW w:w="6803" w:type="dxa"/>
            <w:tcBorders>
              <w:top w:val="single" w:sz="4" w:space="0" w:color="272727"/>
              <w:left w:val="single" w:sz="4" w:space="0" w:color="272727"/>
              <w:bottom w:val="single" w:sz="4" w:space="0" w:color="272727"/>
              <w:right w:val="single" w:sz="4" w:space="0" w:color="272727"/>
            </w:tcBorders>
          </w:tcPr>
          <w:p w14:paraId="703ADA30" w14:textId="17F32E70" w:rsidR="00BF1530" w:rsidRPr="00314BAE" w:rsidRDefault="00BF1530" w:rsidP="00C75D97">
            <w:pPr>
              <w:rPr>
                <w:rFonts w:cstheme="minorHAnsi"/>
              </w:rPr>
            </w:pPr>
          </w:p>
        </w:tc>
      </w:tr>
    </w:tbl>
    <w:p w14:paraId="253C497E" w14:textId="77777777" w:rsidR="00BF1530" w:rsidRPr="00314BAE" w:rsidRDefault="00BF1530" w:rsidP="00BF1530">
      <w:pPr>
        <w:spacing w:after="0"/>
        <w:rPr>
          <w:rFonts w:cstheme="minorHAnsi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F1530" w:rsidRPr="00314BAE" w14:paraId="12C22A35" w14:textId="77777777" w:rsidTr="00C75D97">
        <w:trPr>
          <w:trHeight w:val="8277"/>
        </w:trPr>
        <w:tc>
          <w:tcPr>
            <w:tcW w:w="9062" w:type="dxa"/>
          </w:tcPr>
          <w:p w14:paraId="70449983" w14:textId="77777777" w:rsidR="00BF1530" w:rsidRPr="00314BAE" w:rsidRDefault="00BF1530" w:rsidP="00BF153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272727"/>
              </w:rPr>
            </w:pPr>
          </w:p>
        </w:tc>
      </w:tr>
    </w:tbl>
    <w:p w14:paraId="73DB5625" w14:textId="77777777" w:rsidR="00806B3C" w:rsidRDefault="00806B3C" w:rsidP="0027618D">
      <w:pPr>
        <w:rPr>
          <w:rFonts w:cstheme="minorHAnsi"/>
        </w:rPr>
      </w:pPr>
    </w:p>
    <w:p w14:paraId="089E2324" w14:textId="77777777" w:rsidR="003C5981" w:rsidRPr="004E7E6C" w:rsidRDefault="003C5981" w:rsidP="00354DCA">
      <w:pPr>
        <w:pStyle w:val="Kop2thegreen"/>
        <w:rPr>
          <w:rFonts w:asciiTheme="minorHAnsi" w:hAnsiTheme="minorHAnsi" w:cstheme="minorHAnsi"/>
          <w:b w:val="0"/>
          <w:bCs w:val="0"/>
          <w:color w:val="272727"/>
          <w:sz w:val="22"/>
          <w:szCs w:val="22"/>
        </w:rPr>
      </w:pPr>
    </w:p>
    <w:sectPr w:rsidR="003C5981" w:rsidRPr="004E7E6C" w:rsidSect="00663E88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7BB2" w14:textId="77777777" w:rsidR="00D656E0" w:rsidRDefault="00D656E0" w:rsidP="002B562E">
      <w:pPr>
        <w:spacing w:after="0" w:line="240" w:lineRule="auto"/>
      </w:pPr>
      <w:r>
        <w:separator/>
      </w:r>
    </w:p>
  </w:endnote>
  <w:endnote w:type="continuationSeparator" w:id="0">
    <w:p w14:paraId="58DF9A25" w14:textId="77777777" w:rsidR="00D656E0" w:rsidRDefault="00D656E0" w:rsidP="002B562E">
      <w:pPr>
        <w:spacing w:after="0" w:line="240" w:lineRule="auto"/>
      </w:pPr>
      <w:r>
        <w:continuationSeparator/>
      </w:r>
    </w:p>
  </w:endnote>
  <w:endnote w:type="continuationNotice" w:id="1">
    <w:p w14:paraId="704DBC93" w14:textId="77777777" w:rsidR="00D656E0" w:rsidRDefault="00D656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tamaran ExtraBold">
    <w:altName w:val="Times New Roman"/>
    <w:charset w:val="00"/>
    <w:family w:val="auto"/>
    <w:pitch w:val="variable"/>
    <w:sig w:usb0="00000001" w:usb1="50002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tamaran SemiBold">
    <w:altName w:val="Times New Roman"/>
    <w:charset w:val="00"/>
    <w:family w:val="auto"/>
    <w:pitch w:val="variable"/>
    <w:sig w:usb0="801000AF" w:usb1="5000204B" w:usb2="00000000" w:usb3="00000000" w:csb0="00000093" w:csb1="00000000"/>
  </w:font>
  <w:font w:name="Catamaran Light">
    <w:altName w:val="Nirmala UI"/>
    <w:charset w:val="00"/>
    <w:family w:val="auto"/>
    <w:pitch w:val="variable"/>
    <w:sig w:usb0="80100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EndPr/>
    <w:sdtContent>
      <w:p w14:paraId="3BB7ACA6" w14:textId="7A4E8936" w:rsidR="00F10A32" w:rsidRDefault="00F10A32" w:rsidP="00F10A32">
        <w:pPr>
          <w:pStyle w:val="Voettekst"/>
          <w:rPr>
            <w:sz w:val="16"/>
            <w:szCs w:val="16"/>
          </w:rPr>
        </w:pPr>
        <w:r>
          <w:rPr>
            <w:sz w:val="16"/>
            <w:szCs w:val="16"/>
          </w:rPr>
          <w:tab/>
        </w:r>
        <w:r w:rsidR="00755156">
          <w:rPr>
            <w:sz w:val="16"/>
            <w:szCs w:val="16"/>
          </w:rPr>
          <w:t xml:space="preserve">Format </w:t>
        </w:r>
        <w:r w:rsidR="00BF1530">
          <w:rPr>
            <w:sz w:val="16"/>
            <w:szCs w:val="16"/>
          </w:rPr>
          <w:t>e-mail</w:t>
        </w:r>
        <w:r>
          <w:rPr>
            <w:sz w:val="16"/>
            <w:szCs w:val="16"/>
          </w:rPr>
          <w:tab/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PAGE</w:instrText>
        </w:r>
        <w:r>
          <w:rPr>
            <w:sz w:val="16"/>
            <w:szCs w:val="16"/>
          </w:rPr>
          <w:fldChar w:fldCharType="separate"/>
        </w:r>
        <w:r w:rsidR="00153DA5">
          <w:rPr>
            <w:noProof/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  <w:r>
          <w:rPr>
            <w:sz w:val="16"/>
            <w:szCs w:val="16"/>
          </w:rPr>
          <w:t>/</w:t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NUMPAGES</w:instrText>
        </w:r>
        <w:r>
          <w:rPr>
            <w:sz w:val="16"/>
            <w:szCs w:val="16"/>
          </w:rPr>
          <w:fldChar w:fldCharType="separate"/>
        </w:r>
        <w:r w:rsidR="00153DA5">
          <w:rPr>
            <w:noProof/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7D91B" w14:textId="77777777" w:rsidR="00D656E0" w:rsidRDefault="00D656E0" w:rsidP="002B562E">
      <w:pPr>
        <w:spacing w:after="0" w:line="240" w:lineRule="auto"/>
      </w:pPr>
      <w:r>
        <w:separator/>
      </w:r>
    </w:p>
  </w:footnote>
  <w:footnote w:type="continuationSeparator" w:id="0">
    <w:p w14:paraId="27E1163B" w14:textId="77777777" w:rsidR="00D656E0" w:rsidRDefault="00D656E0" w:rsidP="002B562E">
      <w:pPr>
        <w:spacing w:after="0" w:line="240" w:lineRule="auto"/>
      </w:pPr>
      <w:r>
        <w:continuationSeparator/>
      </w:r>
    </w:p>
  </w:footnote>
  <w:footnote w:type="continuationNotice" w:id="1">
    <w:p w14:paraId="0D3D4FE3" w14:textId="77777777" w:rsidR="00D656E0" w:rsidRDefault="00D656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6333" w14:textId="162D5F79" w:rsidR="00CD377E" w:rsidRDefault="00DB4EBF" w:rsidP="0042677F">
    <w:pPr>
      <w:pStyle w:val="Koptekst"/>
      <w:jc w:val="center"/>
    </w:pPr>
    <w:r>
      <w:rPr>
        <w:noProof/>
      </w:rPr>
      <w:drawing>
        <wp:inline distT="0" distB="0" distL="0" distR="0" wp14:anchorId="65B47009" wp14:editId="523D82C6">
          <wp:extent cx="2471057" cy="1647371"/>
          <wp:effectExtent l="0" t="0" r="5715" b="0"/>
          <wp:docPr id="1098178429" name="Afbeelding 2" descr="DutchDelight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178429" name="Afbeelding 2" descr="DutchDelight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261" cy="1656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18B"/>
    <w:rsid w:val="00055DA9"/>
    <w:rsid w:val="00056CAC"/>
    <w:rsid w:val="000B5BEC"/>
    <w:rsid w:val="00106A17"/>
    <w:rsid w:val="00110410"/>
    <w:rsid w:val="00153DA5"/>
    <w:rsid w:val="001542BB"/>
    <w:rsid w:val="001661A6"/>
    <w:rsid w:val="00172770"/>
    <w:rsid w:val="00185801"/>
    <w:rsid w:val="001C121D"/>
    <w:rsid w:val="001C5EBE"/>
    <w:rsid w:val="001E0957"/>
    <w:rsid w:val="001E3681"/>
    <w:rsid w:val="001E718B"/>
    <w:rsid w:val="001F4A3A"/>
    <w:rsid w:val="00203380"/>
    <w:rsid w:val="002041EB"/>
    <w:rsid w:val="0021304F"/>
    <w:rsid w:val="00222F7B"/>
    <w:rsid w:val="00262919"/>
    <w:rsid w:val="00264B82"/>
    <w:rsid w:val="0027618D"/>
    <w:rsid w:val="002B562E"/>
    <w:rsid w:val="002C412D"/>
    <w:rsid w:val="002C4F13"/>
    <w:rsid w:val="002F0F91"/>
    <w:rsid w:val="003069A1"/>
    <w:rsid w:val="00327B37"/>
    <w:rsid w:val="00354DCA"/>
    <w:rsid w:val="00371FAA"/>
    <w:rsid w:val="00384470"/>
    <w:rsid w:val="003C5981"/>
    <w:rsid w:val="003D2D5A"/>
    <w:rsid w:val="003E27E1"/>
    <w:rsid w:val="003E7165"/>
    <w:rsid w:val="004001F7"/>
    <w:rsid w:val="00404897"/>
    <w:rsid w:val="0042677F"/>
    <w:rsid w:val="004966B2"/>
    <w:rsid w:val="004E68AF"/>
    <w:rsid w:val="004E7E6C"/>
    <w:rsid w:val="00501C0E"/>
    <w:rsid w:val="00541355"/>
    <w:rsid w:val="005A6772"/>
    <w:rsid w:val="005F55F5"/>
    <w:rsid w:val="00656B2B"/>
    <w:rsid w:val="00663E88"/>
    <w:rsid w:val="006823D6"/>
    <w:rsid w:val="0069458F"/>
    <w:rsid w:val="007463BC"/>
    <w:rsid w:val="00753BB6"/>
    <w:rsid w:val="00755156"/>
    <w:rsid w:val="007916C0"/>
    <w:rsid w:val="007A5925"/>
    <w:rsid w:val="007C2BC7"/>
    <w:rsid w:val="00806B3C"/>
    <w:rsid w:val="008127CE"/>
    <w:rsid w:val="00815185"/>
    <w:rsid w:val="00873754"/>
    <w:rsid w:val="00896A1B"/>
    <w:rsid w:val="008E3324"/>
    <w:rsid w:val="00901E8B"/>
    <w:rsid w:val="009182B6"/>
    <w:rsid w:val="00926396"/>
    <w:rsid w:val="00932637"/>
    <w:rsid w:val="009349A7"/>
    <w:rsid w:val="009434FE"/>
    <w:rsid w:val="009933A5"/>
    <w:rsid w:val="009D47EC"/>
    <w:rsid w:val="009E7753"/>
    <w:rsid w:val="00A52F1E"/>
    <w:rsid w:val="00AC4870"/>
    <w:rsid w:val="00B02E2E"/>
    <w:rsid w:val="00B64285"/>
    <w:rsid w:val="00B84D6A"/>
    <w:rsid w:val="00BA1378"/>
    <w:rsid w:val="00BA7498"/>
    <w:rsid w:val="00BB4C91"/>
    <w:rsid w:val="00BC6FC1"/>
    <w:rsid w:val="00BD52AE"/>
    <w:rsid w:val="00BF1530"/>
    <w:rsid w:val="00C0121A"/>
    <w:rsid w:val="00C10012"/>
    <w:rsid w:val="00C46B1E"/>
    <w:rsid w:val="00C76496"/>
    <w:rsid w:val="00C82354"/>
    <w:rsid w:val="00C912DF"/>
    <w:rsid w:val="00C94226"/>
    <w:rsid w:val="00CA4DDA"/>
    <w:rsid w:val="00CC0067"/>
    <w:rsid w:val="00CD377E"/>
    <w:rsid w:val="00D11863"/>
    <w:rsid w:val="00D139BA"/>
    <w:rsid w:val="00D656D3"/>
    <w:rsid w:val="00D656E0"/>
    <w:rsid w:val="00D80E63"/>
    <w:rsid w:val="00D9174B"/>
    <w:rsid w:val="00DB3552"/>
    <w:rsid w:val="00DB4EBF"/>
    <w:rsid w:val="00DF1024"/>
    <w:rsid w:val="00E90DB0"/>
    <w:rsid w:val="00F10A32"/>
    <w:rsid w:val="00F33008"/>
    <w:rsid w:val="00F5069E"/>
    <w:rsid w:val="00F565AF"/>
    <w:rsid w:val="00F76CE3"/>
    <w:rsid w:val="00FB27A3"/>
    <w:rsid w:val="0172A319"/>
    <w:rsid w:val="2283E3E8"/>
    <w:rsid w:val="22D88F99"/>
    <w:rsid w:val="2E157061"/>
    <w:rsid w:val="49B9862C"/>
    <w:rsid w:val="6432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9DED2"/>
  <w15:docId w15:val="{0A5627F5-8333-4DFE-8CF4-31E7147E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6396"/>
    <w:pPr>
      <w:spacing w:line="276" w:lineRule="auto"/>
    </w:pPr>
  </w:style>
  <w:style w:type="paragraph" w:styleId="Kop1">
    <w:name w:val="heading 1"/>
    <w:aliases w:val="Kop 1 @thegreen"/>
    <w:basedOn w:val="Standaard"/>
    <w:next w:val="Standaard"/>
    <w:link w:val="Kop1Char"/>
    <w:uiPriority w:val="9"/>
    <w:qFormat/>
    <w:rsid w:val="00C46B1E"/>
    <w:pPr>
      <w:keepNext/>
      <w:keepLines/>
      <w:spacing w:before="240" w:after="0"/>
      <w:outlineLvl w:val="0"/>
    </w:pPr>
    <w:rPr>
      <w:rFonts w:ascii="Catamaran ExtraBold" w:eastAsiaTheme="majorEastAsia" w:hAnsi="Catamaran ExtraBold" w:cstheme="majorBidi"/>
      <w:b/>
      <w:color w:val="869B7E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B56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B562E"/>
  </w:style>
  <w:style w:type="paragraph" w:styleId="Voettekst">
    <w:name w:val="footer"/>
    <w:basedOn w:val="Standaard"/>
    <w:link w:val="VoettekstChar"/>
    <w:uiPriority w:val="99"/>
    <w:unhideWhenUsed/>
    <w:rsid w:val="002B56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B562E"/>
  </w:style>
  <w:style w:type="paragraph" w:styleId="Ballontekst">
    <w:name w:val="Balloon Text"/>
    <w:basedOn w:val="Standaard"/>
    <w:link w:val="BallontekstChar"/>
    <w:uiPriority w:val="99"/>
    <w:semiHidden/>
    <w:unhideWhenUsed/>
    <w:rsid w:val="00CD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D377E"/>
    <w:rPr>
      <w:rFonts w:ascii="Tahoma" w:hAnsi="Tahoma" w:cs="Tahoma"/>
      <w:sz w:val="16"/>
      <w:szCs w:val="16"/>
    </w:rPr>
  </w:style>
  <w:style w:type="character" w:customStyle="1" w:styleId="Kop1Char">
    <w:name w:val="Kop 1 Char"/>
    <w:aliases w:val="Kop 1 @thegreen Char"/>
    <w:basedOn w:val="Standaardalinea-lettertype"/>
    <w:link w:val="Kop1"/>
    <w:uiPriority w:val="9"/>
    <w:rsid w:val="00C46B1E"/>
    <w:rPr>
      <w:rFonts w:ascii="Catamaran ExtraBold" w:eastAsiaTheme="majorEastAsia" w:hAnsi="Catamaran ExtraBold" w:cstheme="majorBidi"/>
      <w:b/>
      <w:color w:val="869B7E"/>
      <w:sz w:val="32"/>
      <w:szCs w:val="32"/>
    </w:rPr>
  </w:style>
  <w:style w:type="paragraph" w:styleId="Titel">
    <w:name w:val="Title"/>
    <w:basedOn w:val="Standaard"/>
    <w:next w:val="Standaard"/>
    <w:link w:val="TitelChar"/>
    <w:uiPriority w:val="10"/>
    <w:rsid w:val="0021304F"/>
    <w:pPr>
      <w:spacing w:after="0" w:line="240" w:lineRule="auto"/>
      <w:contextualSpacing/>
    </w:pPr>
    <w:rPr>
      <w:rFonts w:eastAsiaTheme="majorEastAsia" w:cstheme="majorBidi"/>
      <w:b/>
      <w:color w:val="56355B"/>
      <w:spacing w:val="-10"/>
      <w:kern w:val="28"/>
      <w:sz w:val="32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304F"/>
    <w:rPr>
      <w:rFonts w:eastAsiaTheme="majorEastAsia" w:cstheme="majorBidi"/>
      <w:b/>
      <w:color w:val="56355B"/>
      <w:spacing w:val="-10"/>
      <w:kern w:val="28"/>
      <w:sz w:val="32"/>
      <w:szCs w:val="56"/>
    </w:rPr>
  </w:style>
  <w:style w:type="table" w:styleId="Tabelraster">
    <w:name w:val="Table Grid"/>
    <w:basedOn w:val="Standaardtabel"/>
    <w:uiPriority w:val="39"/>
    <w:rsid w:val="00CC0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2thegreen">
    <w:name w:val="Kop 2 @thegreen"/>
    <w:basedOn w:val="Standaard"/>
    <w:link w:val="Kop2thegreenChar"/>
    <w:qFormat/>
    <w:rsid w:val="00C46B1E"/>
    <w:rPr>
      <w:rFonts w:ascii="Catamaran SemiBold" w:hAnsi="Catamaran SemiBold" w:cs="Catamaran SemiBold"/>
      <w:b/>
      <w:bCs/>
      <w:color w:val="000000" w:themeColor="text1"/>
      <w:sz w:val="24"/>
      <w:szCs w:val="24"/>
    </w:rPr>
  </w:style>
  <w:style w:type="paragraph" w:customStyle="1" w:styleId="NormaleTekstthegreen">
    <w:name w:val="Normale Tekst @thegreen"/>
    <w:basedOn w:val="Standaard"/>
    <w:link w:val="NormaleTekstthegreenChar"/>
    <w:qFormat/>
    <w:rsid w:val="005F55F5"/>
    <w:rPr>
      <w:rFonts w:ascii="Catamaran Light" w:hAnsi="Catamaran Light" w:cs="Catamaran Light"/>
    </w:rPr>
  </w:style>
  <w:style w:type="character" w:customStyle="1" w:styleId="Kop2thegreenChar">
    <w:name w:val="Kop 2 @thegreen Char"/>
    <w:basedOn w:val="Standaardalinea-lettertype"/>
    <w:link w:val="Kop2thegreen"/>
    <w:rsid w:val="00C46B1E"/>
    <w:rPr>
      <w:rFonts w:ascii="Catamaran SemiBold" w:hAnsi="Catamaran SemiBold" w:cs="Catamaran SemiBold"/>
      <w:b/>
      <w:bCs/>
      <w:color w:val="000000" w:themeColor="text1"/>
      <w:sz w:val="24"/>
      <w:szCs w:val="24"/>
    </w:rPr>
  </w:style>
  <w:style w:type="character" w:customStyle="1" w:styleId="NormaleTekstthegreenChar">
    <w:name w:val="Normale Tekst @thegreen Char"/>
    <w:basedOn w:val="Standaardalinea-lettertype"/>
    <w:link w:val="NormaleTekstthegreen"/>
    <w:rsid w:val="005F55F5"/>
    <w:rPr>
      <w:rFonts w:ascii="Catamaran Light" w:hAnsi="Catamaran Light" w:cs="Catamaran Light"/>
    </w:rPr>
  </w:style>
  <w:style w:type="paragraph" w:customStyle="1" w:styleId="paragraph">
    <w:name w:val="paragraph"/>
    <w:basedOn w:val="Standaard"/>
    <w:rsid w:val="00BF1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BF1530"/>
  </w:style>
  <w:style w:type="character" w:customStyle="1" w:styleId="eop">
    <w:name w:val="eop"/>
    <w:basedOn w:val="Standaardalinea-lettertype"/>
    <w:rsid w:val="00BF1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0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rt\Downloads\Format%20bijlage%20staand%20paars(5)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7A746A40C094EAEFA0993D407BD48" ma:contentTypeVersion="16" ma:contentTypeDescription="Een nieuw document maken." ma:contentTypeScope="" ma:versionID="6efeba3818b02865c985e4d13762bac6">
  <xsd:schema xmlns:xsd="http://www.w3.org/2001/XMLSchema" xmlns:xs="http://www.w3.org/2001/XMLSchema" xmlns:p="http://schemas.microsoft.com/office/2006/metadata/properties" xmlns:ns2="82d0ecb0-b331-4e55-821b-4e2978a0c37d" xmlns:ns3="35c6331a-2a23-464e-9aa5-03df216f8e92" targetNamespace="http://schemas.microsoft.com/office/2006/metadata/properties" ma:root="true" ma:fieldsID="c4081fd3cfa9e109b49721e252b9e916" ns2:_="" ns3:_="">
    <xsd:import namespace="82d0ecb0-b331-4e55-821b-4e2978a0c37d"/>
    <xsd:import namespace="35c6331a-2a23-464e-9aa5-03df216f8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0ecb0-b331-4e55-821b-4e2978a0c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6331a-2a23-464e-9aa5-03df216f8e9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16c851d-0c43-421e-baee-e8975d76b80a}" ma:internalName="TaxCatchAll" ma:showField="CatchAllData" ma:web="35c6331a-2a23-464e-9aa5-03df216f8e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d0ecb0-b331-4e55-821b-4e2978a0c37d">
      <Terms xmlns="http://schemas.microsoft.com/office/infopath/2007/PartnerControls"/>
    </lcf76f155ced4ddcb4097134ff3c332f>
    <TaxCatchAll xmlns="35c6331a-2a23-464e-9aa5-03df216f8e92" xsi:nil="true"/>
    <SharedWithUsers xmlns="35c6331a-2a23-464e-9aa5-03df216f8e9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D0FECE1-0AE4-4F96-868D-E2E59B6112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39271A-F10C-4A41-8DFA-190418FEC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d0ecb0-b331-4e55-821b-4e2978a0c37d"/>
    <ds:schemaRef ds:uri="35c6331a-2a23-464e-9aa5-03df216f8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5B2A21-7C11-4DEA-99B6-0537A320D1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84680F-B5FC-416E-A571-BD2FEAB1738F}">
  <ds:schemaRefs>
    <ds:schemaRef ds:uri="http://schemas.microsoft.com/office/2006/metadata/properties"/>
    <ds:schemaRef ds:uri="http://schemas.microsoft.com/office/infopath/2007/PartnerControls"/>
    <ds:schemaRef ds:uri="82d0ecb0-b331-4e55-821b-4e2978a0c37d"/>
    <ds:schemaRef ds:uri="35c6331a-2a23-464e-9aa5-03df216f8e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 bijlage staand paars(5)</Template>
  <TotalTime>3</TotalTime>
  <Pages>1</Pages>
  <Words>13</Words>
  <Characters>76</Characters>
  <Application>Microsoft Office Word</Application>
  <DocSecurity>0</DocSecurity>
  <Lines>1</Lines>
  <Paragraphs>1</Paragraphs>
  <ScaleCrop>false</ScaleCrop>
  <Company>DutchDelight Chocolates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Hundepool</dc:creator>
  <cp:keywords/>
  <dc:description/>
  <cp:lastModifiedBy>Bart Eleveld</cp:lastModifiedBy>
  <cp:revision>3</cp:revision>
  <dcterms:created xsi:type="dcterms:W3CDTF">2026-03-18T13:29:00Z</dcterms:created>
  <dcterms:modified xsi:type="dcterms:W3CDTF">2026-03-18T13:33:00Z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0x0101007CA7A746A40C094EAEFA0993D407BD48</vt:lpwstr>
  </property>
  <property fmtid="{D5CDD505-2E9C-101B-9397-08002B2CF9AE}" pid="3" name="MediaServiceImageTags">
    <vt:lpwstr/>
  </property>
  <property fmtid="{D5CDD505-2E9C-101B-9397-08002B2CF9AE}" pid="4" name="Order">
    <vt:r8>1263900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